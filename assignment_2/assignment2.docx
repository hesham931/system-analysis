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115" w:type="dxa"/>
          <w:right w:w="115" w:type="dxa"/>
        </w:tblCellMar>
        <w:tblLook w:val="0600" w:firstRow="0" w:lastRow="0" w:firstColumn="0" w:lastColumn="0" w:noHBand="1" w:noVBand="1"/>
      </w:tblPr>
      <w:tblGrid>
        <w:gridCol w:w="1552"/>
        <w:gridCol w:w="7374"/>
        <w:gridCol w:w="1154"/>
      </w:tblGrid>
      <w:tr w:rsidR="005854DB" w:rsidRPr="0092125E" w14:paraId="69E6147F" w14:textId="77777777" w:rsidTr="005854DB">
        <w:trPr>
          <w:trHeight w:val="1152"/>
        </w:trPr>
        <w:tc>
          <w:tcPr>
            <w:tcW w:w="9350" w:type="dxa"/>
            <w:gridSpan w:val="3"/>
            <w:vAlign w:val="center"/>
          </w:tcPr>
          <w:bookmarkStart w:id="0" w:name="_Toc800529"/>
          <w:p w14:paraId="0E0827A8" w14:textId="35A02531" w:rsidR="005854DB" w:rsidRPr="005854DB" w:rsidRDefault="007214DA" w:rsidP="005854DB">
            <w:pPr>
              <w:pStyle w:val="Title"/>
            </w:pPr>
            <w:sdt>
              <w:sdtPr>
                <w:alias w:val="Title"/>
                <w:tag w:val=""/>
                <w:id w:val="2016188051"/>
                <w:placeholder>
                  <w:docPart w:val="4680BF5DF7004CC796A10E8766051A3D"/>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C01A5">
                  <w:t>J.U.S.T registration system</w:t>
                </w:r>
              </w:sdtContent>
            </w:sdt>
          </w:p>
        </w:tc>
      </w:tr>
      <w:tr w:rsidR="005854DB" w:rsidRPr="0092125E" w14:paraId="2069F61D" w14:textId="77777777" w:rsidTr="005854DB">
        <w:trPr>
          <w:trHeight w:val="144"/>
        </w:trPr>
        <w:tc>
          <w:tcPr>
            <w:tcW w:w="1440" w:type="dxa"/>
            <w:shd w:val="clear" w:color="auto" w:fill="auto"/>
          </w:tcPr>
          <w:p w14:paraId="3AAD3C61" w14:textId="77777777" w:rsidR="005854DB" w:rsidRPr="0092125E" w:rsidRDefault="005854DB" w:rsidP="00794847">
            <w:pPr>
              <w:spacing w:before="0" w:after="0"/>
              <w:rPr>
                <w:sz w:val="10"/>
                <w:szCs w:val="10"/>
              </w:rPr>
            </w:pPr>
          </w:p>
        </w:tc>
        <w:tc>
          <w:tcPr>
            <w:tcW w:w="6840" w:type="dxa"/>
            <w:shd w:val="clear" w:color="auto" w:fill="F0CDA1" w:themeFill="accent1"/>
            <w:vAlign w:val="center"/>
          </w:tcPr>
          <w:p w14:paraId="22F232D3" w14:textId="77777777" w:rsidR="005854DB" w:rsidRPr="0092125E" w:rsidRDefault="005854DB" w:rsidP="00794847">
            <w:pPr>
              <w:spacing w:before="0" w:after="0"/>
              <w:rPr>
                <w:sz w:val="10"/>
                <w:szCs w:val="10"/>
              </w:rPr>
            </w:pPr>
          </w:p>
        </w:tc>
        <w:tc>
          <w:tcPr>
            <w:tcW w:w="1070" w:type="dxa"/>
            <w:shd w:val="clear" w:color="auto" w:fill="auto"/>
          </w:tcPr>
          <w:p w14:paraId="40949D79" w14:textId="77777777" w:rsidR="005854DB" w:rsidRPr="0092125E" w:rsidRDefault="005854DB" w:rsidP="00794847">
            <w:pPr>
              <w:spacing w:before="0" w:after="0"/>
              <w:rPr>
                <w:sz w:val="10"/>
                <w:szCs w:val="10"/>
              </w:rPr>
            </w:pPr>
          </w:p>
        </w:tc>
      </w:tr>
      <w:tr w:rsidR="005854DB" w14:paraId="30E7DA7A" w14:textId="77777777" w:rsidTr="00A67285">
        <w:trPr>
          <w:trHeight w:val="1332"/>
        </w:trPr>
        <w:tc>
          <w:tcPr>
            <w:tcW w:w="9350" w:type="dxa"/>
            <w:gridSpan w:val="3"/>
            <w:shd w:val="clear" w:color="auto" w:fill="auto"/>
          </w:tcPr>
          <w:sdt>
            <w:sdtPr>
              <w:alias w:val="Subtitle"/>
              <w:tag w:val=""/>
              <w:id w:val="1073854703"/>
              <w:placeholder>
                <w:docPart w:val="B72DAC71EB424CF0A58B23C283E0D58D"/>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1C137122" w14:textId="0688CA63" w:rsidR="005854DB" w:rsidRPr="005854DB" w:rsidRDefault="006B5E18" w:rsidP="005854DB">
                <w:pPr>
                  <w:pStyle w:val="Subtitle"/>
                </w:pPr>
                <w:r w:rsidRPr="006B5E18">
                  <w:t>survey</w:t>
                </w:r>
              </w:p>
            </w:sdtContent>
          </w:sdt>
        </w:tc>
      </w:tr>
    </w:tbl>
    <w:bookmarkEnd w:id="0" w:displacedByCustomXml="next"/>
    <w:sdt>
      <w:sdtPr>
        <w:id w:val="-2035794854"/>
        <w:placeholder>
          <w:docPart w:val="042C4C1DB973427AAEE67A5DDF2F545A"/>
        </w:placeholder>
        <w:temporary/>
        <w:showingPlcHdr/>
        <w15:appearance w15:val="hidden"/>
      </w:sdtPr>
      <w:sdtEndPr/>
      <w:sdtContent>
        <w:p w14:paraId="49B54BD8" w14:textId="77777777" w:rsidR="00BD0C60" w:rsidRDefault="005854DB" w:rsidP="005854DB">
          <w:pPr>
            <w:pStyle w:val="Heading1"/>
          </w:pPr>
          <w:r w:rsidRPr="003639D2">
            <w:t>Getting Started</w:t>
          </w:r>
        </w:p>
      </w:sdtContent>
    </w:sdt>
    <w:tbl>
      <w:tblPr>
        <w:tblW w:w="0" w:type="auto"/>
        <w:tblLayout w:type="fixed"/>
        <w:tblCellMar>
          <w:left w:w="115" w:type="dxa"/>
          <w:right w:w="115" w:type="dxa"/>
        </w:tblCellMar>
        <w:tblLook w:val="0600" w:firstRow="0" w:lastRow="0" w:firstColumn="0" w:lastColumn="0" w:noHBand="1" w:noVBand="1"/>
      </w:tblPr>
      <w:tblGrid>
        <w:gridCol w:w="450"/>
        <w:gridCol w:w="9170"/>
      </w:tblGrid>
      <w:tr w:rsidR="00622B8E" w14:paraId="4C2C21E5" w14:textId="77777777" w:rsidTr="003D6AFD">
        <w:trPr>
          <w:trHeight w:val="297"/>
        </w:trPr>
        <w:tc>
          <w:tcPr>
            <w:tcW w:w="9620" w:type="dxa"/>
            <w:gridSpan w:val="2"/>
          </w:tcPr>
          <w:p w14:paraId="4AFC8D1F" w14:textId="3E0604F1" w:rsidR="00622B8E" w:rsidRDefault="00622B8E" w:rsidP="00003C7E">
            <w:pPr>
              <w:pStyle w:val="ListNumber"/>
            </w:pPr>
            <w:r w:rsidRPr="00003C7E">
              <w:t>What is the basis for building this list of modifications</w:t>
            </w:r>
            <w:r>
              <w:t>?</w:t>
            </w:r>
          </w:p>
          <w:p w14:paraId="07F7713A" w14:textId="77777777" w:rsidR="00622B8E" w:rsidRDefault="00622B8E" w:rsidP="00622B8E">
            <w:pPr>
              <w:pStyle w:val="ListNumber2"/>
              <w:numPr>
                <w:ilvl w:val="2"/>
                <w:numId w:val="32"/>
              </w:numPr>
            </w:pPr>
            <w:r w:rsidRPr="00003C7E">
              <w:t>Track how the system works from the beginning of entering the site until the end of the course registration process</w:t>
            </w:r>
            <w:r>
              <w:t>.</w:t>
            </w:r>
          </w:p>
          <w:p w14:paraId="3D706320" w14:textId="77777777" w:rsidR="00622B8E" w:rsidRDefault="00622B8E" w:rsidP="00622B8E">
            <w:pPr>
              <w:pStyle w:val="ListNumber2"/>
              <w:numPr>
                <w:ilvl w:val="2"/>
                <w:numId w:val="32"/>
              </w:numPr>
            </w:pPr>
            <w:r w:rsidRPr="00003C7E">
              <w:t>Get feedback from users and hear their suggestions and problems they face in the registration process</w:t>
            </w:r>
            <w:r>
              <w:rPr>
                <w:rFonts w:hint="cs"/>
                <w:rtl/>
              </w:rPr>
              <w:t>.</w:t>
            </w:r>
          </w:p>
          <w:p w14:paraId="74970033" w14:textId="77777777" w:rsidR="00622B8E" w:rsidRDefault="00622B8E" w:rsidP="00622B8E">
            <w:pPr>
              <w:pStyle w:val="ListNumber2"/>
              <w:numPr>
                <w:ilvl w:val="2"/>
                <w:numId w:val="32"/>
              </w:numPr>
            </w:pPr>
            <w:r>
              <w:t>Check up the</w:t>
            </w:r>
            <w:r w:rsidRPr="00992660">
              <w:t xml:space="preserve"> </w:t>
            </w:r>
            <w:r>
              <w:t>hardware</w:t>
            </w:r>
            <w:r w:rsidRPr="00992660">
              <w:t xml:space="preserve"> and servers and work to measure their effectiveness in meeting the required functions</w:t>
            </w:r>
            <w:r>
              <w:rPr>
                <w:lang w:bidi="ar-JO"/>
              </w:rPr>
              <w:t>.</w:t>
            </w:r>
          </w:p>
          <w:p w14:paraId="5B64FC33" w14:textId="5E1144FC" w:rsidR="00622B8E" w:rsidRDefault="00622B8E" w:rsidP="00622B8E">
            <w:pPr>
              <w:pStyle w:val="ListNumber2"/>
              <w:numPr>
                <w:ilvl w:val="2"/>
                <w:numId w:val="32"/>
              </w:numPr>
            </w:pPr>
            <w:r>
              <w:rPr>
                <w:lang w:bidi="ar-JO"/>
              </w:rPr>
              <w:t>Studying the infrastructure of the system to measure how it works and what is the problems that he may have.</w:t>
            </w:r>
          </w:p>
        </w:tc>
      </w:tr>
      <w:tr w:rsidR="00622B8E" w14:paraId="3A373F1B" w14:textId="77777777" w:rsidTr="003D6AFD">
        <w:tc>
          <w:tcPr>
            <w:tcW w:w="9620" w:type="dxa"/>
            <w:gridSpan w:val="2"/>
          </w:tcPr>
          <w:p w14:paraId="7C8FF858" w14:textId="01D95631" w:rsidR="00622B8E" w:rsidRDefault="00622B8E" w:rsidP="00A67285">
            <w:pPr>
              <w:pStyle w:val="ListNumber"/>
            </w:pPr>
            <w:r>
              <w:t>What we will do in this survey?</w:t>
            </w:r>
          </w:p>
        </w:tc>
      </w:tr>
      <w:tr w:rsidR="006B5E18" w14:paraId="05988332" w14:textId="77777777" w:rsidTr="003D6AFD">
        <w:tc>
          <w:tcPr>
            <w:tcW w:w="450" w:type="dxa"/>
          </w:tcPr>
          <w:p w14:paraId="747CC174" w14:textId="77777777" w:rsidR="006B5E18" w:rsidRDefault="006B5E18" w:rsidP="00784AB5">
            <w:pPr>
              <w:pStyle w:val="Checkbox"/>
            </w:pPr>
          </w:p>
        </w:tc>
        <w:tc>
          <w:tcPr>
            <w:tcW w:w="9170" w:type="dxa"/>
          </w:tcPr>
          <w:p w14:paraId="0362EFDC" w14:textId="45441E28" w:rsidR="006B5E18" w:rsidRPr="00685B4E" w:rsidRDefault="006B5E18" w:rsidP="00622B8E">
            <w:pPr>
              <w:pStyle w:val="ListNumber2"/>
              <w:numPr>
                <w:ilvl w:val="2"/>
                <w:numId w:val="32"/>
              </w:numPr>
            </w:pPr>
            <w:r w:rsidRPr="006B5E18">
              <w:t>Solve some problems in the system</w:t>
            </w:r>
            <w:r>
              <w:rPr>
                <w:rFonts w:hint="cs"/>
                <w:rtl/>
              </w:rPr>
              <w:t>.</w:t>
            </w:r>
          </w:p>
        </w:tc>
      </w:tr>
      <w:tr w:rsidR="006B5E18" w14:paraId="44A46196" w14:textId="77777777" w:rsidTr="003D6AFD">
        <w:tc>
          <w:tcPr>
            <w:tcW w:w="450" w:type="dxa"/>
          </w:tcPr>
          <w:p w14:paraId="46EDD873" w14:textId="77777777" w:rsidR="006B5E18" w:rsidRDefault="006B5E18" w:rsidP="00784AB5">
            <w:pPr>
              <w:pStyle w:val="Checkbox"/>
            </w:pPr>
          </w:p>
        </w:tc>
        <w:tc>
          <w:tcPr>
            <w:tcW w:w="9170" w:type="dxa"/>
          </w:tcPr>
          <w:p w14:paraId="5E0D7091" w14:textId="212CCF74" w:rsidR="006B5E18" w:rsidRPr="00685B4E" w:rsidRDefault="006B5E18" w:rsidP="00622B8E">
            <w:pPr>
              <w:pStyle w:val="ListNumber2"/>
              <w:numPr>
                <w:ilvl w:val="2"/>
                <w:numId w:val="32"/>
              </w:numPr>
            </w:pPr>
            <w:r w:rsidRPr="006B5E18">
              <w:t>Modify some system properties</w:t>
            </w:r>
            <w:r>
              <w:rPr>
                <w:rFonts w:hint="cs"/>
                <w:rtl/>
              </w:rPr>
              <w:t>.</w:t>
            </w:r>
          </w:p>
        </w:tc>
      </w:tr>
      <w:tr w:rsidR="006B5E18" w14:paraId="004AA582" w14:textId="77777777" w:rsidTr="003D6AFD">
        <w:trPr>
          <w:trHeight w:val="270"/>
        </w:trPr>
        <w:tc>
          <w:tcPr>
            <w:tcW w:w="450" w:type="dxa"/>
          </w:tcPr>
          <w:p w14:paraId="71409B72" w14:textId="77777777" w:rsidR="006B5E18" w:rsidRDefault="006B5E18" w:rsidP="00784AB5">
            <w:pPr>
              <w:pStyle w:val="Checkbox"/>
            </w:pPr>
          </w:p>
        </w:tc>
        <w:tc>
          <w:tcPr>
            <w:tcW w:w="9170" w:type="dxa"/>
          </w:tcPr>
          <w:p w14:paraId="2B5F40EE" w14:textId="3881E91C" w:rsidR="006B5E18" w:rsidRPr="00685B4E" w:rsidRDefault="006B5E18" w:rsidP="00622B8E">
            <w:pPr>
              <w:pStyle w:val="ListNumber2"/>
              <w:numPr>
                <w:ilvl w:val="2"/>
                <w:numId w:val="32"/>
              </w:numPr>
            </w:pPr>
            <w:r w:rsidRPr="006B5E18">
              <w:t>Add some features to increase efficiency and effectiveness</w:t>
            </w:r>
            <w:r>
              <w:rPr>
                <w:rFonts w:hint="cs"/>
                <w:rtl/>
              </w:rPr>
              <w:t>.</w:t>
            </w:r>
          </w:p>
        </w:tc>
      </w:tr>
    </w:tbl>
    <w:p w14:paraId="453B09B0" w14:textId="77777777" w:rsidR="005854DB" w:rsidRDefault="005854DB" w:rsidP="005854DB"/>
    <w:p w14:paraId="04EF8A9E" w14:textId="0435ADAE" w:rsidR="00685B4E" w:rsidRPr="00685B4E" w:rsidRDefault="0058266A" w:rsidP="00685B4E">
      <w:pPr>
        <w:pStyle w:val="Heading1"/>
      </w:pPr>
      <w:r w:rsidRPr="0058266A">
        <w:t xml:space="preserve">Registration </w:t>
      </w:r>
      <w:r>
        <w:t>procedures</w:t>
      </w:r>
      <w:r w:rsidRPr="0058266A">
        <w:t xml:space="preserve"> before modifications</w:t>
      </w:r>
    </w:p>
    <w:tbl>
      <w:tblPr>
        <w:tblW w:w="0" w:type="auto"/>
        <w:tblLayout w:type="fixed"/>
        <w:tblCellMar>
          <w:left w:w="115" w:type="dxa"/>
          <w:right w:w="115" w:type="dxa"/>
        </w:tblCellMar>
        <w:tblLook w:val="0600" w:firstRow="0" w:lastRow="0" w:firstColumn="0" w:lastColumn="0" w:noHBand="1" w:noVBand="1"/>
      </w:tblPr>
      <w:tblGrid>
        <w:gridCol w:w="9620"/>
      </w:tblGrid>
      <w:tr w:rsidR="00622B8E" w14:paraId="6504AD99" w14:textId="77777777" w:rsidTr="009C1D64">
        <w:trPr>
          <w:trHeight w:val="522"/>
        </w:trPr>
        <w:tc>
          <w:tcPr>
            <w:tcW w:w="9620" w:type="dxa"/>
          </w:tcPr>
          <w:p w14:paraId="0F665CD9" w14:textId="26228FE1" w:rsidR="00622B8E" w:rsidRDefault="00622B8E" w:rsidP="00A67285">
            <w:pPr>
              <w:pStyle w:val="ListNumber"/>
              <w:numPr>
                <w:ilvl w:val="0"/>
                <w:numId w:val="39"/>
              </w:numPr>
            </w:pPr>
            <w:r>
              <w:t>Check the courses scheduled to see the class’s state before starting the registration.</w:t>
            </w:r>
          </w:p>
        </w:tc>
      </w:tr>
      <w:tr w:rsidR="00622B8E" w14:paraId="29B6025D" w14:textId="77777777" w:rsidTr="00794847">
        <w:tc>
          <w:tcPr>
            <w:tcW w:w="9620" w:type="dxa"/>
          </w:tcPr>
          <w:p w14:paraId="1FD42C58" w14:textId="22E15122" w:rsidR="00622B8E" w:rsidRDefault="00622B8E" w:rsidP="00A67285">
            <w:pPr>
              <w:pStyle w:val="ListNumber"/>
            </w:pPr>
            <w:r>
              <w:t>Go to the course registration website to add the course line number and the class number to add it.</w:t>
            </w:r>
          </w:p>
        </w:tc>
      </w:tr>
      <w:tr w:rsidR="00622B8E" w14:paraId="412BA751" w14:textId="77777777" w:rsidTr="00794847">
        <w:tc>
          <w:tcPr>
            <w:tcW w:w="9620" w:type="dxa"/>
          </w:tcPr>
          <w:p w14:paraId="07D2E86F" w14:textId="7B263FF9" w:rsidR="00622B8E" w:rsidRPr="00685B4E" w:rsidRDefault="00622B8E" w:rsidP="00E476D3">
            <w:pPr>
              <w:pStyle w:val="ListNumber"/>
              <w:numPr>
                <w:ilvl w:val="0"/>
                <w:numId w:val="0"/>
              </w:numPr>
              <w:ind w:left="360"/>
            </w:pPr>
            <w:r>
              <w:t>Repeat this producer to each course</w:t>
            </w:r>
            <w:r w:rsidR="00E476D3">
              <w:t>……</w:t>
            </w:r>
          </w:p>
        </w:tc>
      </w:tr>
    </w:tbl>
    <w:p w14:paraId="7BF698F9" w14:textId="5B55B301" w:rsidR="00685B4E" w:rsidRPr="009355C2" w:rsidRDefault="005E4BD5" w:rsidP="009355C2">
      <w:pPr>
        <w:pStyle w:val="Heading1"/>
      </w:pPr>
      <w:r>
        <w:t>Problem’s</w:t>
      </w:r>
      <w:r w:rsidR="009C1D64">
        <w:t xml:space="preserve"> list</w:t>
      </w:r>
    </w:p>
    <w:tbl>
      <w:tblPr>
        <w:tblW w:w="0" w:type="auto"/>
        <w:tblLayout w:type="fixed"/>
        <w:tblCellMar>
          <w:left w:w="115" w:type="dxa"/>
          <w:right w:w="115" w:type="dxa"/>
        </w:tblCellMar>
        <w:tblLook w:val="0600" w:firstRow="0" w:lastRow="0" w:firstColumn="0" w:lastColumn="0" w:noHBand="1" w:noVBand="1"/>
      </w:tblPr>
      <w:tblGrid>
        <w:gridCol w:w="9620"/>
      </w:tblGrid>
      <w:tr w:rsidR="00622B8E" w14:paraId="62FE7C26" w14:textId="77777777" w:rsidTr="00794847">
        <w:trPr>
          <w:trHeight w:val="297"/>
        </w:trPr>
        <w:tc>
          <w:tcPr>
            <w:tcW w:w="9620" w:type="dxa"/>
          </w:tcPr>
          <w:p w14:paraId="3D50E218" w14:textId="1F53217F" w:rsidR="00622B8E" w:rsidRPr="009355C2" w:rsidRDefault="00622B8E" w:rsidP="00A67285">
            <w:pPr>
              <w:pStyle w:val="ListNumber"/>
              <w:numPr>
                <w:ilvl w:val="0"/>
                <w:numId w:val="40"/>
              </w:numPr>
            </w:pPr>
            <w:r>
              <w:t>The overhead of work on the website that makes the server down.</w:t>
            </w:r>
          </w:p>
        </w:tc>
      </w:tr>
      <w:tr w:rsidR="00622B8E" w14:paraId="5E8A15FC" w14:textId="77777777" w:rsidTr="00794847">
        <w:tc>
          <w:tcPr>
            <w:tcW w:w="9620" w:type="dxa"/>
          </w:tcPr>
          <w:p w14:paraId="50EAE618" w14:textId="2BA52219" w:rsidR="00622B8E" w:rsidRPr="009355C2" w:rsidRDefault="00622B8E" w:rsidP="00A67285">
            <w:pPr>
              <w:pStyle w:val="ListNumber"/>
            </w:pPr>
            <w:r>
              <w:lastRenderedPageBreak/>
              <w:t>The availability of courses.</w:t>
            </w:r>
          </w:p>
        </w:tc>
      </w:tr>
      <w:tr w:rsidR="00622B8E" w14:paraId="586D9075" w14:textId="77777777" w:rsidTr="00794847">
        <w:tc>
          <w:tcPr>
            <w:tcW w:w="9620" w:type="dxa"/>
          </w:tcPr>
          <w:p w14:paraId="5AF3DCE1" w14:textId="3DA76381" w:rsidR="00622B8E" w:rsidRPr="009355C2" w:rsidRDefault="00622B8E" w:rsidP="00A67285">
            <w:pPr>
              <w:pStyle w:val="ListNumber"/>
            </w:pPr>
            <w:r w:rsidRPr="00F933C1">
              <w:t>Course dates conflict with each other</w:t>
            </w:r>
            <w:r>
              <w:rPr>
                <w:rFonts w:hint="cs"/>
                <w:rtl/>
              </w:rPr>
              <w:t>.</w:t>
            </w:r>
          </w:p>
        </w:tc>
      </w:tr>
      <w:tr w:rsidR="00622B8E" w14:paraId="4A8742AA" w14:textId="77777777" w:rsidTr="00794847">
        <w:tc>
          <w:tcPr>
            <w:tcW w:w="9620" w:type="dxa"/>
          </w:tcPr>
          <w:p w14:paraId="3C3EA686" w14:textId="3DF341A6" w:rsidR="00622B8E" w:rsidRPr="009355C2" w:rsidRDefault="00622B8E" w:rsidP="00A67285">
            <w:pPr>
              <w:pStyle w:val="ListNumber"/>
            </w:pPr>
            <w:r w:rsidRPr="003C6CCB">
              <w:t>Difficulty with the system</w:t>
            </w:r>
            <w:r>
              <w:rPr>
                <w:rFonts w:hint="cs"/>
                <w:rtl/>
              </w:rPr>
              <w:t>.</w:t>
            </w:r>
          </w:p>
        </w:tc>
      </w:tr>
      <w:tr w:rsidR="00622B8E" w14:paraId="1E2A02D4" w14:textId="77777777" w:rsidTr="00794847">
        <w:tc>
          <w:tcPr>
            <w:tcW w:w="9620" w:type="dxa"/>
          </w:tcPr>
          <w:p w14:paraId="447A2D56" w14:textId="1C4C7066" w:rsidR="00622B8E" w:rsidRPr="009355C2" w:rsidRDefault="00622B8E" w:rsidP="00A67285">
            <w:pPr>
              <w:pStyle w:val="ListNumber"/>
            </w:pPr>
            <w:r w:rsidRPr="003C6CCB">
              <w:t>Not giving priority to the registration of courses according to the academic level</w:t>
            </w:r>
            <w:r>
              <w:rPr>
                <w:rFonts w:hint="cs"/>
                <w:rtl/>
              </w:rPr>
              <w:t>.</w:t>
            </w:r>
          </w:p>
        </w:tc>
      </w:tr>
      <w:tr w:rsidR="00622B8E" w14:paraId="2DF28DE7" w14:textId="77777777" w:rsidTr="00794847">
        <w:tc>
          <w:tcPr>
            <w:tcW w:w="9620" w:type="dxa"/>
          </w:tcPr>
          <w:p w14:paraId="45281676" w14:textId="3AF1598D" w:rsidR="00622B8E" w:rsidRPr="009355C2" w:rsidRDefault="00622B8E" w:rsidP="00A67285">
            <w:pPr>
              <w:pStyle w:val="ListNumber"/>
            </w:pPr>
            <w:r w:rsidRPr="003C6CCB">
              <w:t>The lack of a support system that sends notifications or via e-mail when modifying courses or appointments</w:t>
            </w:r>
            <w:r>
              <w:rPr>
                <w:rFonts w:hint="cs"/>
                <w:rtl/>
              </w:rPr>
              <w:t>.</w:t>
            </w:r>
          </w:p>
        </w:tc>
      </w:tr>
      <w:tr w:rsidR="00622B8E" w14:paraId="74F45899" w14:textId="77777777" w:rsidTr="00794847">
        <w:tc>
          <w:tcPr>
            <w:tcW w:w="9620" w:type="dxa"/>
          </w:tcPr>
          <w:p w14:paraId="5B26A77D" w14:textId="7EB214E2" w:rsidR="00622B8E" w:rsidRPr="009355C2" w:rsidRDefault="00622B8E" w:rsidP="00A67285">
            <w:pPr>
              <w:pStyle w:val="ListNumber"/>
            </w:pPr>
            <w:r w:rsidRPr="002F7083">
              <w:t>Automatic deletion of a particular course when the quorum is not complete or the course instructor withdraws without giving a specific deadline for the student to work on restructuring his academic schedule</w:t>
            </w:r>
            <w:r>
              <w:rPr>
                <w:rFonts w:hint="cs"/>
                <w:rtl/>
              </w:rPr>
              <w:t>.</w:t>
            </w:r>
          </w:p>
        </w:tc>
      </w:tr>
      <w:tr w:rsidR="00622B8E" w14:paraId="15C92E9F" w14:textId="77777777" w:rsidTr="00794847">
        <w:tc>
          <w:tcPr>
            <w:tcW w:w="9620" w:type="dxa"/>
          </w:tcPr>
          <w:p w14:paraId="2C2EADAA" w14:textId="1F0C5A0B" w:rsidR="00622B8E" w:rsidRPr="009355C2" w:rsidRDefault="00622B8E" w:rsidP="00A67285">
            <w:pPr>
              <w:pStyle w:val="ListNumber"/>
            </w:pPr>
            <w:r>
              <w:t>Lack of students involved throw</w:t>
            </w:r>
            <w:r>
              <w:rPr>
                <w:rFonts w:hint="cs"/>
                <w:rtl/>
              </w:rPr>
              <w:t xml:space="preserve"> </w:t>
            </w:r>
            <w:r w:rsidRPr="00067047">
              <w:t>Preparing courses</w:t>
            </w:r>
            <w:r>
              <w:rPr>
                <w:rFonts w:hint="cs"/>
                <w:rtl/>
              </w:rPr>
              <w:t>.</w:t>
            </w:r>
          </w:p>
        </w:tc>
      </w:tr>
    </w:tbl>
    <w:p w14:paraId="5F2D28A7" w14:textId="06832BE4" w:rsidR="00685B4E" w:rsidRDefault="00F94902" w:rsidP="009355C2">
      <w:pPr>
        <w:pStyle w:val="Heading1"/>
      </w:pPr>
      <w:r w:rsidRPr="00F94902">
        <w:t>Suggestions, modifications</w:t>
      </w:r>
      <w:r w:rsidR="0030706B">
        <w:t>,</w:t>
      </w:r>
      <w:r w:rsidRPr="00F94902">
        <w:t xml:space="preserve"> and additions</w:t>
      </w:r>
    </w:p>
    <w:tbl>
      <w:tblPr>
        <w:tblW w:w="0" w:type="auto"/>
        <w:tblLayout w:type="fixed"/>
        <w:tblCellMar>
          <w:left w:w="115" w:type="dxa"/>
          <w:right w:w="115" w:type="dxa"/>
        </w:tblCellMar>
        <w:tblLook w:val="0600" w:firstRow="0" w:lastRow="0" w:firstColumn="0" w:lastColumn="0" w:noHBand="1" w:noVBand="1"/>
      </w:tblPr>
      <w:tblGrid>
        <w:gridCol w:w="9620"/>
      </w:tblGrid>
      <w:tr w:rsidR="00622B8E" w14:paraId="7028FB44" w14:textId="77777777" w:rsidTr="00794847">
        <w:trPr>
          <w:trHeight w:val="297"/>
        </w:trPr>
        <w:tc>
          <w:tcPr>
            <w:tcW w:w="9620" w:type="dxa"/>
          </w:tcPr>
          <w:p w14:paraId="03946D12" w14:textId="23361600" w:rsidR="00622B8E" w:rsidRPr="009355C2" w:rsidRDefault="00276037" w:rsidP="00A67285">
            <w:pPr>
              <w:pStyle w:val="ListNumber"/>
              <w:numPr>
                <w:ilvl w:val="0"/>
                <w:numId w:val="41"/>
              </w:numPr>
            </w:pPr>
            <w:r w:rsidRPr="00276037">
              <w:t xml:space="preserve">Sorting students' entry to the registration system by colleges, whereby each number of colleges is allocated a specific day that allows them to enter the system </w:t>
            </w:r>
            <w:r w:rsidR="00344B67">
              <w:t>to</w:t>
            </w:r>
            <w:r w:rsidRPr="00276037">
              <w:t xml:space="preserve"> reduce the burden on servers</w:t>
            </w:r>
            <w:r>
              <w:rPr>
                <w:rFonts w:hint="cs"/>
                <w:rtl/>
              </w:rPr>
              <w:t>.</w:t>
            </w:r>
          </w:p>
        </w:tc>
      </w:tr>
      <w:tr w:rsidR="00622B8E" w14:paraId="4999AC9D" w14:textId="77777777" w:rsidTr="00794847">
        <w:tc>
          <w:tcPr>
            <w:tcW w:w="9620" w:type="dxa"/>
          </w:tcPr>
          <w:p w14:paraId="78860C7A" w14:textId="697C1A3D" w:rsidR="00622B8E" w:rsidRPr="009355C2" w:rsidRDefault="00276037" w:rsidP="00A67285">
            <w:pPr>
              <w:pStyle w:val="ListNumber"/>
            </w:pPr>
            <w:r w:rsidRPr="00276037">
              <w:t>Adding new servers within the specified budget</w:t>
            </w:r>
            <w:r>
              <w:rPr>
                <w:rFonts w:hint="cs"/>
                <w:rtl/>
              </w:rPr>
              <w:t>.</w:t>
            </w:r>
          </w:p>
        </w:tc>
      </w:tr>
      <w:tr w:rsidR="00622B8E" w14:paraId="03A06203" w14:textId="77777777" w:rsidTr="00794847">
        <w:tc>
          <w:tcPr>
            <w:tcW w:w="9620" w:type="dxa"/>
          </w:tcPr>
          <w:p w14:paraId="719F3425" w14:textId="2E030AFD" w:rsidR="00622B8E" w:rsidRPr="009355C2" w:rsidRDefault="004C37F0" w:rsidP="00A67285">
            <w:pPr>
              <w:pStyle w:val="ListNumber"/>
            </w:pPr>
            <w:r w:rsidRPr="004C37F0">
              <w:t>The use of the university number system for course registration, where the student information system is linked with the registration system, guarantees the entry of students only</w:t>
            </w:r>
            <w:r>
              <w:t xml:space="preserve"> by their IDs</w:t>
            </w:r>
            <w:r w:rsidRPr="004C37F0">
              <w:t xml:space="preserve"> at the same time and protects the network from harmful viruses. This is done by dispensing with the </w:t>
            </w:r>
            <w:r>
              <w:t>CAPTCHA</w:t>
            </w:r>
            <w:r w:rsidRPr="004C37F0">
              <w:t xml:space="preserve"> system, which delays the process significantly by verifying the identity of the user</w:t>
            </w:r>
            <w:r>
              <w:rPr>
                <w:rFonts w:hint="cs"/>
                <w:rtl/>
              </w:rPr>
              <w:t>.</w:t>
            </w:r>
          </w:p>
        </w:tc>
      </w:tr>
      <w:tr w:rsidR="00622B8E" w14:paraId="168CB6D0" w14:textId="77777777" w:rsidTr="00794847">
        <w:tc>
          <w:tcPr>
            <w:tcW w:w="9620" w:type="dxa"/>
          </w:tcPr>
          <w:p w14:paraId="40479E32" w14:textId="23486632" w:rsidR="00622B8E" w:rsidRPr="009355C2" w:rsidRDefault="00CE2259" w:rsidP="00A67285">
            <w:pPr>
              <w:pStyle w:val="ListNumber"/>
            </w:pPr>
            <w:r w:rsidRPr="00CE2259">
              <w:t>Using the drag-and-drop system to register courses instead of using the line number for each course, which increases the speed of the registration process</w:t>
            </w:r>
            <w:r>
              <w:rPr>
                <w:rFonts w:hint="cs"/>
                <w:rtl/>
              </w:rPr>
              <w:t>.</w:t>
            </w:r>
          </w:p>
        </w:tc>
      </w:tr>
      <w:tr w:rsidR="00622B8E" w14:paraId="2592A628" w14:textId="77777777" w:rsidTr="00794847">
        <w:tc>
          <w:tcPr>
            <w:tcW w:w="9620" w:type="dxa"/>
          </w:tcPr>
          <w:p w14:paraId="0B5141F8" w14:textId="77777777" w:rsidR="00622B8E" w:rsidRDefault="00344B67" w:rsidP="00A67285">
            <w:pPr>
              <w:pStyle w:val="ListNumber"/>
            </w:pPr>
            <w:r w:rsidRPr="00344B67">
              <w:t>Adding a system of course reservations for all students expected to graduate as an exception to this category due to their necessary need to complete these courses</w:t>
            </w:r>
            <w:r>
              <w:rPr>
                <w:rFonts w:hint="cs"/>
                <w:rtl/>
              </w:rPr>
              <w:t>.</w:t>
            </w:r>
          </w:p>
          <w:p w14:paraId="0E0E4EE7" w14:textId="77777777" w:rsidR="0030740D" w:rsidRDefault="0030740D" w:rsidP="00A67285">
            <w:pPr>
              <w:pStyle w:val="ListNumber"/>
            </w:pPr>
            <w:r>
              <w:t>Provide a notification support system that sends notifications to the students via J.U.S.T application or E-mail to tell them about a specific state of course if there is any new class opened or i</w:t>
            </w:r>
            <w:r w:rsidRPr="0030740D">
              <w:t>ncreasing the course capacity</w:t>
            </w:r>
            <w:r>
              <w:t>.</w:t>
            </w:r>
          </w:p>
          <w:p w14:paraId="5FF3C327" w14:textId="57B5748F" w:rsidR="009A247E" w:rsidRPr="009355C2" w:rsidRDefault="009A247E" w:rsidP="00A67285">
            <w:pPr>
              <w:pStyle w:val="ListNumber"/>
            </w:pPr>
            <w:r>
              <w:t>Provide</w:t>
            </w:r>
            <w:r>
              <w:rPr>
                <w:rFonts w:hint="cs"/>
                <w:rtl/>
              </w:rPr>
              <w:t xml:space="preserve"> </w:t>
            </w:r>
            <w:r>
              <w:t xml:space="preserve">a secondary system that involves the student in building the courses schedule by providing </w:t>
            </w:r>
            <w:r w:rsidR="004712B7">
              <w:t>a request</w:t>
            </w:r>
            <w:r>
              <w:t xml:space="preserve"> for courses because that will help and have a big positive impact on solving many of the problems that occur throw the registration process by having an idea of what the student wants to register in the semester and that need to be done before the registration duration begin.</w:t>
            </w:r>
          </w:p>
        </w:tc>
      </w:tr>
    </w:tbl>
    <w:p w14:paraId="20B24080" w14:textId="77777777" w:rsidR="00622B8E" w:rsidRPr="0030706B" w:rsidRDefault="00622B8E" w:rsidP="0030706B">
      <w:pPr>
        <w:jc w:val="both"/>
        <w:rPr>
          <w:sz w:val="2"/>
          <w:szCs w:val="2"/>
        </w:rPr>
      </w:pPr>
    </w:p>
    <w:sectPr w:rsidR="00622B8E" w:rsidRPr="0030706B" w:rsidSect="0030706B">
      <w:headerReference w:type="default" r:id="rId11"/>
      <w:footerReference w:type="default" r:id="rId12"/>
      <w:headerReference w:type="first" r:id="rId13"/>
      <w:footerReference w:type="first" r:id="rId14"/>
      <w:pgSz w:w="12240" w:h="15840" w:code="1"/>
      <w:pgMar w:top="720" w:right="1080" w:bottom="288" w:left="1080" w:header="648"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913FB" w14:textId="77777777" w:rsidR="007214DA" w:rsidRDefault="007214DA" w:rsidP="005A20E2">
      <w:pPr>
        <w:spacing w:after="0"/>
      </w:pPr>
      <w:r>
        <w:separator/>
      </w:r>
    </w:p>
    <w:p w14:paraId="1E007D1F" w14:textId="77777777" w:rsidR="007214DA" w:rsidRDefault="007214DA"/>
    <w:p w14:paraId="13CCC856" w14:textId="77777777" w:rsidR="007214DA" w:rsidRDefault="007214DA" w:rsidP="009B4773"/>
    <w:p w14:paraId="322E35F4" w14:textId="77777777" w:rsidR="007214DA" w:rsidRDefault="007214DA" w:rsidP="00513832"/>
  </w:endnote>
  <w:endnote w:type="continuationSeparator" w:id="0">
    <w:p w14:paraId="5D8B3E22" w14:textId="77777777" w:rsidR="007214DA" w:rsidRDefault="007214DA" w:rsidP="005A20E2">
      <w:pPr>
        <w:spacing w:after="0"/>
      </w:pPr>
      <w:r>
        <w:continuationSeparator/>
      </w:r>
    </w:p>
    <w:p w14:paraId="41DB8D78" w14:textId="77777777" w:rsidR="007214DA" w:rsidRDefault="007214DA"/>
    <w:p w14:paraId="1ECF1CBF" w14:textId="77777777" w:rsidR="007214DA" w:rsidRDefault="007214DA" w:rsidP="009B4773"/>
    <w:p w14:paraId="0A8E914C" w14:textId="77777777" w:rsidR="007214DA" w:rsidRDefault="007214DA"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5B893" w14:textId="5E9530C9" w:rsidR="00B57756" w:rsidRPr="00344B67" w:rsidRDefault="00344B67" w:rsidP="00344B67">
    <w:pPr>
      <w:pStyle w:val="Footer"/>
    </w:pPr>
    <w:r>
      <w:t xml:space="preserve">By: </w:t>
    </w:r>
    <w:r>
      <w:t>H</w:t>
    </w:r>
    <w:r>
      <w:t>esham Al-kiswani</w:t>
    </w:r>
    <w:r w:rsidRPr="00F8411A">
      <w:tab/>
    </w:r>
    <w: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21AE1" w14:textId="15FFD0A6" w:rsidR="005854DB" w:rsidRPr="00F8411A" w:rsidRDefault="00344B67" w:rsidP="005854DB">
    <w:pPr>
      <w:pStyle w:val="Footer"/>
    </w:pPr>
    <w:r>
      <w:t xml:space="preserve">By: </w:t>
    </w:r>
    <w:r>
      <w:t>H</w:t>
    </w:r>
    <w:r>
      <w:t>esham Al-kiswani</w:t>
    </w:r>
    <w:r w:rsidR="005854DB" w:rsidRPr="00F8411A">
      <w:tab/>
    </w: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76599" w14:textId="77777777" w:rsidR="007214DA" w:rsidRDefault="007214DA" w:rsidP="005A20E2">
      <w:pPr>
        <w:spacing w:after="0"/>
      </w:pPr>
      <w:r>
        <w:separator/>
      </w:r>
    </w:p>
    <w:p w14:paraId="565153A1" w14:textId="77777777" w:rsidR="007214DA" w:rsidRDefault="007214DA"/>
    <w:p w14:paraId="09023869" w14:textId="77777777" w:rsidR="007214DA" w:rsidRDefault="007214DA" w:rsidP="009B4773"/>
    <w:p w14:paraId="353ABD5B" w14:textId="77777777" w:rsidR="007214DA" w:rsidRDefault="007214DA" w:rsidP="00513832"/>
  </w:footnote>
  <w:footnote w:type="continuationSeparator" w:id="0">
    <w:p w14:paraId="0D4E00B2" w14:textId="77777777" w:rsidR="007214DA" w:rsidRDefault="007214DA" w:rsidP="005A20E2">
      <w:pPr>
        <w:spacing w:after="0"/>
      </w:pPr>
      <w:r>
        <w:continuationSeparator/>
      </w:r>
    </w:p>
    <w:p w14:paraId="047D6DEE" w14:textId="77777777" w:rsidR="007214DA" w:rsidRDefault="007214DA"/>
    <w:p w14:paraId="5AEEFEF4" w14:textId="77777777" w:rsidR="007214DA" w:rsidRDefault="007214DA" w:rsidP="009B4773"/>
    <w:p w14:paraId="1DB7B906" w14:textId="77777777" w:rsidR="007214DA" w:rsidRDefault="007214DA"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5C37" w14:textId="095390E4" w:rsidR="003639D2" w:rsidRPr="003639D2" w:rsidRDefault="007214DA" w:rsidP="003639D2">
    <w:pPr>
      <w:pStyle w:val="Header1"/>
    </w:pPr>
    <w:sdt>
      <w:sdtPr>
        <w:alias w:val="Title"/>
        <w:tag w:val=""/>
        <w:id w:val="-611985797"/>
        <w:placeholder>
          <w:docPart w:val="E6E9F0784F0B453DB8E39447FF2A8106"/>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C01A5">
          <w:t>J.U.S.T registration system</w:t>
        </w:r>
      </w:sdtContent>
    </w:sdt>
  </w:p>
  <w:p w14:paraId="0B546E05" w14:textId="61EE3DD6" w:rsidR="005854DB" w:rsidRPr="005854DB" w:rsidRDefault="007214DA" w:rsidP="003D6AFD">
    <w:pPr>
      <w:pStyle w:val="Header"/>
    </w:pPr>
    <w:sdt>
      <w:sdtPr>
        <w:alias w:val="Subtitle"/>
        <w:tag w:val=""/>
        <w:id w:val="-2023313307"/>
        <w:placeholder>
          <w:docPart w:val="F0E4FBF291494D65BDC131B78FE413C7"/>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6B5E18">
          <w:t>survey</w:t>
        </w:r>
      </w:sdtContent>
    </w:sdt>
    <w:r w:rsidR="003D6AFD" w:rsidRPr="003D6AFD">
      <w:t xml:space="preserve"> </w:t>
    </w:r>
    <w:r w:rsidR="005854DB">
      <w:rPr>
        <w:noProof/>
      </w:rPr>
      <mc:AlternateContent>
        <mc:Choice Requires="wps">
          <w:drawing>
            <wp:anchor distT="45720" distB="45720" distL="114300" distR="114300" simplePos="0" relativeHeight="251696128" behindDoc="1" locked="0" layoutInCell="1" allowOverlap="1" wp14:anchorId="6EA04412" wp14:editId="15605C8E">
              <wp:simplePos x="0" y="0"/>
              <wp:positionH relativeFrom="page">
                <wp:align>center</wp:align>
              </wp:positionH>
              <wp:positionV relativeFrom="page">
                <wp:align>top</wp:align>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14:paraId="55A97BA0" w14:textId="77777777" w:rsidR="005854DB" w:rsidRDefault="005854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EA04412" id="_x0000_t202" coordsize="21600,21600" o:spt="202" path="m,l,21600r21600,l21600,xe">
              <v:stroke joinstyle="miter"/>
              <v:path gradientshapeok="t" o:connecttype="rect"/>
            </v:shapetype>
            <v:shape id="Text Box 2" o:spid="_x0000_s1026" type="#_x0000_t202"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" fillcolor="#107082" stroked="f">
              <v:fill opacity="9766f"/>
              <v:textbox inset="20mm,8mm">
                <w:txbxContent>
                  <w:p w14:paraId="55A97BA0" w14:textId="77777777" w:rsidR="005854DB" w:rsidRDefault="005854DB" w:rsidP="0003123C"/>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89AC3" w14:textId="77777777" w:rsidR="005854DB" w:rsidRDefault="005C7E0C" w:rsidP="00A67285">
    <w:pPr>
      <w:pStyle w:val="Header"/>
      <w:spacing w:after="0"/>
    </w:pPr>
    <w:r>
      <w:rPr>
        <w:noProof/>
      </w:rPr>
      <w:drawing>
        <wp:anchor distT="0" distB="0" distL="114300" distR="114300" simplePos="0" relativeHeight="251698176" behindDoc="1" locked="0" layoutInCell="1" allowOverlap="1" wp14:anchorId="2CCB6A5C" wp14:editId="12BC1CCC">
          <wp:simplePos x="0" y="0"/>
          <wp:positionH relativeFrom="page">
            <wp:align>center</wp:align>
          </wp:positionH>
          <wp:positionV relativeFrom="page">
            <wp:align>top</wp:align>
          </wp:positionV>
          <wp:extent cx="7836408" cy="2286000"/>
          <wp:effectExtent l="0" t="0" r="0" b="0"/>
          <wp:wrapNone/>
          <wp:docPr id="193" name="Picture 193" descr="Group of people discuss som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rotWithShape="1">
                  <a:blip r:embed="rId1">
                    <a:extLst>
                      <a:ext uri="{28A0092B-C50C-407E-A947-70E740481C1C}">
                        <a14:useLocalDpi xmlns:a14="http://schemas.microsoft.com/office/drawing/2010/main" val="0"/>
                      </a:ext>
                    </a:extLst>
                  </a:blip>
                  <a:srcRect l="18192" t="47708" r="26358" b="28055"/>
                  <a:stretch/>
                </pic:blipFill>
                <pic:spPr bwMode="auto">
                  <a:xfrm>
                    <a:off x="0" y="0"/>
                    <a:ext cx="7836408"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3C2855E8"/>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EE34F564"/>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135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5"/>
  </w:num>
  <w:num w:numId="3">
    <w:abstractNumId w:val="17"/>
  </w:num>
  <w:num w:numId="4">
    <w:abstractNumId w:val="25"/>
  </w:num>
  <w:num w:numId="5">
    <w:abstractNumId w:val="14"/>
  </w:num>
  <w:num w:numId="6">
    <w:abstractNumId w:val="8"/>
  </w:num>
  <w:num w:numId="7">
    <w:abstractNumId w:val="34"/>
  </w:num>
  <w:num w:numId="8">
    <w:abstractNumId w:val="13"/>
  </w:num>
  <w:num w:numId="9">
    <w:abstractNumId w:val="36"/>
  </w:num>
  <w:num w:numId="10">
    <w:abstractNumId w:val="31"/>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7"/>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2"/>
  </w:num>
  <w:num w:numId="28">
    <w:abstractNumId w:val="15"/>
  </w:num>
  <w:num w:numId="29">
    <w:abstractNumId w:val="6"/>
  </w:num>
  <w:num w:numId="30">
    <w:abstractNumId w:val="18"/>
  </w:num>
  <w:num w:numId="31">
    <w:abstractNumId w:val="5"/>
  </w:num>
  <w:num w:numId="32">
    <w:abstractNumId w:val="28"/>
  </w:num>
  <w:num w:numId="33">
    <w:abstractNumId w:val="30"/>
  </w:num>
  <w:num w:numId="34">
    <w:abstractNumId w:val="3"/>
  </w:num>
  <w:num w:numId="35">
    <w:abstractNumId w:val="1"/>
  </w:num>
  <w:num w:numId="36">
    <w:abstractNumId w:val="2"/>
  </w:num>
  <w:num w:numId="37">
    <w:abstractNumId w:val="0"/>
  </w:num>
  <w:num w:numId="38">
    <w:abstractNumId w:val="33"/>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DAC"/>
    <w:rsid w:val="0000092E"/>
    <w:rsid w:val="00003C7E"/>
    <w:rsid w:val="00012A83"/>
    <w:rsid w:val="00017C3C"/>
    <w:rsid w:val="00021F2E"/>
    <w:rsid w:val="00026EAE"/>
    <w:rsid w:val="0003123C"/>
    <w:rsid w:val="00032A10"/>
    <w:rsid w:val="00043FFE"/>
    <w:rsid w:val="00044074"/>
    <w:rsid w:val="0004430C"/>
    <w:rsid w:val="00066DE2"/>
    <w:rsid w:val="00067047"/>
    <w:rsid w:val="00077931"/>
    <w:rsid w:val="00084E91"/>
    <w:rsid w:val="000900B6"/>
    <w:rsid w:val="000A649E"/>
    <w:rsid w:val="000A7626"/>
    <w:rsid w:val="000B2D28"/>
    <w:rsid w:val="000B5DA2"/>
    <w:rsid w:val="000C1C28"/>
    <w:rsid w:val="000C5872"/>
    <w:rsid w:val="000E0979"/>
    <w:rsid w:val="000E1544"/>
    <w:rsid w:val="000F47C0"/>
    <w:rsid w:val="001155CE"/>
    <w:rsid w:val="001225D9"/>
    <w:rsid w:val="0012403E"/>
    <w:rsid w:val="00124370"/>
    <w:rsid w:val="00160392"/>
    <w:rsid w:val="00164319"/>
    <w:rsid w:val="001A5429"/>
    <w:rsid w:val="001D1C22"/>
    <w:rsid w:val="001E11F1"/>
    <w:rsid w:val="001E1E58"/>
    <w:rsid w:val="00206719"/>
    <w:rsid w:val="00207A17"/>
    <w:rsid w:val="00240312"/>
    <w:rsid w:val="00247B17"/>
    <w:rsid w:val="00252E4A"/>
    <w:rsid w:val="002642A8"/>
    <w:rsid w:val="00276037"/>
    <w:rsid w:val="002955AB"/>
    <w:rsid w:val="002A137B"/>
    <w:rsid w:val="002D57E4"/>
    <w:rsid w:val="002F7083"/>
    <w:rsid w:val="0030706B"/>
    <w:rsid w:val="0030740D"/>
    <w:rsid w:val="0031130D"/>
    <w:rsid w:val="00314A6F"/>
    <w:rsid w:val="00334394"/>
    <w:rsid w:val="00344B67"/>
    <w:rsid w:val="00347AF5"/>
    <w:rsid w:val="0036060C"/>
    <w:rsid w:val="00360F98"/>
    <w:rsid w:val="00362478"/>
    <w:rsid w:val="003639D2"/>
    <w:rsid w:val="00374421"/>
    <w:rsid w:val="00396BA9"/>
    <w:rsid w:val="003A1203"/>
    <w:rsid w:val="003B5758"/>
    <w:rsid w:val="003C01B2"/>
    <w:rsid w:val="003C6CCB"/>
    <w:rsid w:val="003D59A7"/>
    <w:rsid w:val="003D6AFD"/>
    <w:rsid w:val="003E78A7"/>
    <w:rsid w:val="003F0714"/>
    <w:rsid w:val="003F13B0"/>
    <w:rsid w:val="003F5F4A"/>
    <w:rsid w:val="00403423"/>
    <w:rsid w:val="004262DD"/>
    <w:rsid w:val="0042646F"/>
    <w:rsid w:val="00435096"/>
    <w:rsid w:val="004411FB"/>
    <w:rsid w:val="00443212"/>
    <w:rsid w:val="004712B7"/>
    <w:rsid w:val="00493EC0"/>
    <w:rsid w:val="00495909"/>
    <w:rsid w:val="004B5251"/>
    <w:rsid w:val="004C0453"/>
    <w:rsid w:val="004C37F0"/>
    <w:rsid w:val="004C432D"/>
    <w:rsid w:val="004C7B3E"/>
    <w:rsid w:val="00513832"/>
    <w:rsid w:val="00526C37"/>
    <w:rsid w:val="005271DE"/>
    <w:rsid w:val="00533047"/>
    <w:rsid w:val="00567626"/>
    <w:rsid w:val="00577B45"/>
    <w:rsid w:val="0058266A"/>
    <w:rsid w:val="005854DB"/>
    <w:rsid w:val="005919AF"/>
    <w:rsid w:val="005A20E2"/>
    <w:rsid w:val="005B6A1A"/>
    <w:rsid w:val="005C7E0C"/>
    <w:rsid w:val="005D2146"/>
    <w:rsid w:val="005E4BD5"/>
    <w:rsid w:val="005F5DAC"/>
    <w:rsid w:val="005F6388"/>
    <w:rsid w:val="00622B8E"/>
    <w:rsid w:val="006329E1"/>
    <w:rsid w:val="00633E73"/>
    <w:rsid w:val="00655308"/>
    <w:rsid w:val="00664450"/>
    <w:rsid w:val="00685B4E"/>
    <w:rsid w:val="006936EB"/>
    <w:rsid w:val="006B048A"/>
    <w:rsid w:val="006B2383"/>
    <w:rsid w:val="006B5E18"/>
    <w:rsid w:val="006C4D5C"/>
    <w:rsid w:val="006D0144"/>
    <w:rsid w:val="006E3FC8"/>
    <w:rsid w:val="006F38DB"/>
    <w:rsid w:val="007157EF"/>
    <w:rsid w:val="007214DA"/>
    <w:rsid w:val="0073670F"/>
    <w:rsid w:val="00740FCE"/>
    <w:rsid w:val="00753E67"/>
    <w:rsid w:val="0078010D"/>
    <w:rsid w:val="00784AB5"/>
    <w:rsid w:val="007B17C4"/>
    <w:rsid w:val="007B1F5A"/>
    <w:rsid w:val="007B3AB6"/>
    <w:rsid w:val="007B5AFF"/>
    <w:rsid w:val="007C136F"/>
    <w:rsid w:val="007C5AF4"/>
    <w:rsid w:val="007D40E3"/>
    <w:rsid w:val="007D5767"/>
    <w:rsid w:val="007F793B"/>
    <w:rsid w:val="00813EC8"/>
    <w:rsid w:val="00817F8C"/>
    <w:rsid w:val="0082491D"/>
    <w:rsid w:val="008263C5"/>
    <w:rsid w:val="0083428B"/>
    <w:rsid w:val="00876F99"/>
    <w:rsid w:val="008820B3"/>
    <w:rsid w:val="00886169"/>
    <w:rsid w:val="0089410F"/>
    <w:rsid w:val="008965F6"/>
    <w:rsid w:val="008A2B5E"/>
    <w:rsid w:val="008D3386"/>
    <w:rsid w:val="008F5E15"/>
    <w:rsid w:val="008F704C"/>
    <w:rsid w:val="0090206C"/>
    <w:rsid w:val="00902998"/>
    <w:rsid w:val="00912C1B"/>
    <w:rsid w:val="0092125E"/>
    <w:rsid w:val="00924319"/>
    <w:rsid w:val="009355C2"/>
    <w:rsid w:val="00952A7A"/>
    <w:rsid w:val="00974BF8"/>
    <w:rsid w:val="00992660"/>
    <w:rsid w:val="009A247E"/>
    <w:rsid w:val="009A3B33"/>
    <w:rsid w:val="009A45A0"/>
    <w:rsid w:val="009B35B5"/>
    <w:rsid w:val="009B3A56"/>
    <w:rsid w:val="009B4773"/>
    <w:rsid w:val="009C1D64"/>
    <w:rsid w:val="009D2556"/>
    <w:rsid w:val="00A371D8"/>
    <w:rsid w:val="00A630FD"/>
    <w:rsid w:val="00A67285"/>
    <w:rsid w:val="00A74908"/>
    <w:rsid w:val="00A91213"/>
    <w:rsid w:val="00A960DC"/>
    <w:rsid w:val="00AA29B1"/>
    <w:rsid w:val="00AA387F"/>
    <w:rsid w:val="00AA66D7"/>
    <w:rsid w:val="00AC3653"/>
    <w:rsid w:val="00AE0241"/>
    <w:rsid w:val="00AE5008"/>
    <w:rsid w:val="00B12D81"/>
    <w:rsid w:val="00B26302"/>
    <w:rsid w:val="00B37B3B"/>
    <w:rsid w:val="00B44C47"/>
    <w:rsid w:val="00B57756"/>
    <w:rsid w:val="00B57F4F"/>
    <w:rsid w:val="00B7636D"/>
    <w:rsid w:val="00B80CF1"/>
    <w:rsid w:val="00B90164"/>
    <w:rsid w:val="00B903D9"/>
    <w:rsid w:val="00BA2A38"/>
    <w:rsid w:val="00BA31C4"/>
    <w:rsid w:val="00BB02E6"/>
    <w:rsid w:val="00BD0C60"/>
    <w:rsid w:val="00C17BCF"/>
    <w:rsid w:val="00C3246A"/>
    <w:rsid w:val="00C65564"/>
    <w:rsid w:val="00CA61D8"/>
    <w:rsid w:val="00CD1D98"/>
    <w:rsid w:val="00CE2259"/>
    <w:rsid w:val="00CF1267"/>
    <w:rsid w:val="00D13200"/>
    <w:rsid w:val="00D26769"/>
    <w:rsid w:val="00D27AF8"/>
    <w:rsid w:val="00D6543F"/>
    <w:rsid w:val="00D74E0C"/>
    <w:rsid w:val="00D8068C"/>
    <w:rsid w:val="00D94688"/>
    <w:rsid w:val="00DA2D18"/>
    <w:rsid w:val="00DB5A2E"/>
    <w:rsid w:val="00DC0528"/>
    <w:rsid w:val="00DC1104"/>
    <w:rsid w:val="00DC7466"/>
    <w:rsid w:val="00DC7E1C"/>
    <w:rsid w:val="00DE65A2"/>
    <w:rsid w:val="00DF2DCC"/>
    <w:rsid w:val="00E01D0E"/>
    <w:rsid w:val="00E16215"/>
    <w:rsid w:val="00E31650"/>
    <w:rsid w:val="00E35169"/>
    <w:rsid w:val="00E476D3"/>
    <w:rsid w:val="00E53724"/>
    <w:rsid w:val="00E552C8"/>
    <w:rsid w:val="00E75006"/>
    <w:rsid w:val="00E84350"/>
    <w:rsid w:val="00E85863"/>
    <w:rsid w:val="00E91AE4"/>
    <w:rsid w:val="00EA431D"/>
    <w:rsid w:val="00EC01A5"/>
    <w:rsid w:val="00EC4BCD"/>
    <w:rsid w:val="00F217D3"/>
    <w:rsid w:val="00F33F5E"/>
    <w:rsid w:val="00F60840"/>
    <w:rsid w:val="00F75B86"/>
    <w:rsid w:val="00F77933"/>
    <w:rsid w:val="00F8411A"/>
    <w:rsid w:val="00F933C1"/>
    <w:rsid w:val="00F94902"/>
    <w:rsid w:val="00FB1673"/>
    <w:rsid w:val="00FB315C"/>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4E1F9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A371D8"/>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6"/>
      </w:numPr>
      <w:spacing w:before="0" w:after="200" w:line="276" w:lineRule="auto"/>
      <w:ind w:left="340" w:hanging="340"/>
    </w:pPr>
  </w:style>
  <w:style w:type="paragraph" w:styleId="ListNumber">
    <w:name w:val="List Number"/>
    <w:basedOn w:val="Normal"/>
    <w:uiPriority w:val="99"/>
    <w:qFormat/>
    <w:rsid w:val="00685B4E"/>
    <w:pPr>
      <w:numPr>
        <w:numId w:val="32"/>
      </w:numPr>
      <w:spacing w:before="0" w:line="276" w:lineRule="auto"/>
    </w:pPr>
  </w:style>
  <w:style w:type="character" w:styleId="Strong">
    <w:name w:val="Strong"/>
    <w:basedOn w:val="DefaultParagraphFont"/>
    <w:uiPriority w:val="22"/>
    <w:semiHidden/>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35"/>
      </w:numPr>
      <w:spacing w:before="0"/>
    </w:pPr>
  </w:style>
  <w:style w:type="paragraph" w:customStyle="1" w:styleId="Graphheading1">
    <w:name w:val="Graph heading 1"/>
    <w:basedOn w:val="Normal"/>
    <w:semiHidden/>
    <w:qFormat/>
    <w:rsid w:val="008965F6"/>
    <w:pPr>
      <w:spacing w:after="60" w:line="240" w:lineRule="auto"/>
    </w:pPr>
    <w:rPr>
      <w:b/>
      <w:color w:val="054854" w:themeColor="accent3"/>
    </w:rPr>
  </w:style>
  <w:style w:type="paragraph" w:customStyle="1" w:styleId="Graphheading2">
    <w:name w:val="Graph heading 2"/>
    <w:basedOn w:val="Normal"/>
    <w:semiHidden/>
    <w:qFormat/>
    <w:rsid w:val="00664450"/>
    <w:pPr>
      <w:spacing w:after="60" w:line="240" w:lineRule="auto"/>
    </w:pPr>
    <w:rPr>
      <w:b/>
      <w:color w:val="F99927" w:themeColor="accent5"/>
    </w:rPr>
  </w:style>
  <w:style w:type="paragraph" w:customStyle="1" w:styleId="Graphheading3">
    <w:name w:val="Graph heading 3"/>
    <w:basedOn w:val="Normal"/>
    <w:semiHidden/>
    <w:qFormat/>
    <w:rsid w:val="00664450"/>
    <w:pPr>
      <w:spacing w:after="60" w:line="240" w:lineRule="auto"/>
    </w:pPr>
    <w:rPr>
      <w:b/>
      <w:color w:val="EC7216" w:themeColor="accent6"/>
    </w:rPr>
  </w:style>
  <w:style w:type="paragraph" w:customStyle="1" w:styleId="Graphheading4">
    <w:name w:val="Graph heading 4"/>
    <w:basedOn w:val="Normal"/>
    <w:semiHidden/>
    <w:qFormat/>
    <w:rsid w:val="008965F6"/>
    <w:pPr>
      <w:spacing w:after="60" w:line="240" w:lineRule="auto"/>
    </w:pPr>
    <w:rPr>
      <w:b/>
      <w:color w:val="107082" w:themeColor="accent2"/>
    </w:rPr>
  </w:style>
  <w:style w:type="paragraph" w:customStyle="1" w:styleId="Graphbullet">
    <w:name w:val="Graph bullet"/>
    <w:basedOn w:val="Normal"/>
    <w:semiHidden/>
    <w:qFormat/>
    <w:rsid w:val="008965F6"/>
    <w:pPr>
      <w:numPr>
        <w:numId w:val="28"/>
      </w:numPr>
      <w:spacing w:before="0" w:after="0" w:line="216" w:lineRule="auto"/>
      <w:ind w:left="284" w:hanging="284"/>
    </w:pPr>
    <w:rPr>
      <w:sz w:val="20"/>
    </w:rPr>
  </w:style>
  <w:style w:type="paragraph" w:customStyle="1" w:styleId="Graphbullet2">
    <w:name w:val="Graph bullet 2"/>
    <w:basedOn w:val="Normal"/>
    <w:semiHidden/>
    <w:qFormat/>
    <w:rsid w:val="008965F6"/>
    <w:pPr>
      <w:numPr>
        <w:numId w:val="30"/>
      </w:numPr>
      <w:spacing w:before="0" w:after="0" w:line="216" w:lineRule="auto"/>
      <w:ind w:left="284" w:hanging="284"/>
    </w:pPr>
    <w:rPr>
      <w:sz w:val="20"/>
    </w:rPr>
  </w:style>
  <w:style w:type="paragraph" w:customStyle="1" w:styleId="Graphbullet3">
    <w:name w:val="Graph bullet 3"/>
    <w:basedOn w:val="Normal"/>
    <w:semiHidden/>
    <w:qFormat/>
    <w:rsid w:val="008965F6"/>
    <w:pPr>
      <w:numPr>
        <w:numId w:val="29"/>
      </w:numPr>
      <w:spacing w:before="0" w:after="0" w:line="216" w:lineRule="auto"/>
      <w:ind w:left="284" w:hanging="284"/>
    </w:pPr>
    <w:rPr>
      <w:sz w:val="20"/>
    </w:rPr>
  </w:style>
  <w:style w:type="paragraph" w:customStyle="1" w:styleId="Graphbullet4">
    <w:name w:val="Graph bullet 4"/>
    <w:basedOn w:val="Normal"/>
    <w:semiHidden/>
    <w:qFormat/>
    <w:rsid w:val="008965F6"/>
    <w:pPr>
      <w:numPr>
        <w:numId w:val="31"/>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qFormat/>
    <w:rsid w:val="00685B4E"/>
    <w:pPr>
      <w:numPr>
        <w:ilvl w:val="1"/>
        <w:numId w:val="32"/>
      </w:numPr>
      <w:spacing w:before="0" w:line="271" w:lineRule="auto"/>
      <w:ind w:left="360"/>
    </w:pPr>
  </w:style>
  <w:style w:type="paragraph" w:customStyle="1" w:styleId="Checkbox">
    <w:name w:val="Checkbox"/>
    <w:basedOn w:val="Normal"/>
    <w:qFormat/>
    <w:rsid w:val="00A67285"/>
    <w:pPr>
      <w:spacing w:before="0" w:after="0"/>
    </w:pPr>
  </w:style>
  <w:style w:type="paragraph" w:customStyle="1" w:styleId="Header1">
    <w:name w:val="Header 1"/>
    <w:basedOn w:val="Normal"/>
    <w:next w:val="Normal"/>
    <w:link w:val="Header1Char"/>
    <w:uiPriority w:val="99"/>
    <w:qFormat/>
    <w:rsid w:val="003639D2"/>
    <w:pPr>
      <w:spacing w:before="0" w:after="0" w:line="240" w:lineRule="auto"/>
    </w:pPr>
    <w:rPr>
      <w:rFonts w:asciiTheme="majorHAnsi" w:hAnsiTheme="majorHAnsi"/>
      <w:b/>
      <w:caps/>
      <w:color w:val="107082" w:themeColor="accent2"/>
      <w:sz w:val="28"/>
    </w:rPr>
  </w:style>
  <w:style w:type="character" w:customStyle="1" w:styleId="Header1Char">
    <w:name w:val="Header 1 Char"/>
    <w:basedOn w:val="DefaultParagraphFont"/>
    <w:link w:val="Header1"/>
    <w:uiPriority w:val="99"/>
    <w:rsid w:val="00A371D8"/>
    <w:rPr>
      <w:rFonts w:asciiTheme="majorHAnsi" w:hAnsiTheme="majorHAnsi"/>
      <w:b/>
      <w:caps/>
      <w:color w:val="107082" w:themeColor="accent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mall%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80BF5DF7004CC796A10E8766051A3D"/>
        <w:category>
          <w:name w:val="General"/>
          <w:gallery w:val="placeholder"/>
        </w:category>
        <w:types>
          <w:type w:val="bbPlcHdr"/>
        </w:types>
        <w:behaviors>
          <w:behavior w:val="content"/>
        </w:behaviors>
        <w:guid w:val="{0B83E70E-0133-4CDB-B3C7-F37947CD11EE}"/>
      </w:docPartPr>
      <w:docPartBody>
        <w:p w:rsidR="00000000" w:rsidRDefault="00EB758D">
          <w:pPr>
            <w:pStyle w:val="4680BF5DF7004CC796A10E8766051A3D"/>
          </w:pPr>
          <w:r w:rsidRPr="003639D2">
            <w:t>OFFICE</w:t>
          </w:r>
          <w:r w:rsidRPr="003639D2">
            <w:t>-BASED AGENCY</w:t>
          </w:r>
        </w:p>
      </w:docPartBody>
    </w:docPart>
    <w:docPart>
      <w:docPartPr>
        <w:name w:val="B72DAC71EB424CF0A58B23C283E0D58D"/>
        <w:category>
          <w:name w:val="General"/>
          <w:gallery w:val="placeholder"/>
        </w:category>
        <w:types>
          <w:type w:val="bbPlcHdr"/>
        </w:types>
        <w:behaviors>
          <w:behavior w:val="content"/>
        </w:behaviors>
        <w:guid w:val="{6A6D9D38-22C7-4F98-A2EE-9319BC81DD7B}"/>
      </w:docPartPr>
      <w:docPartBody>
        <w:p w:rsidR="00000000" w:rsidRDefault="00EB758D">
          <w:pPr>
            <w:pStyle w:val="B72DAC71EB424CF0A58B23C283E0D58D"/>
          </w:pPr>
          <w:r w:rsidRPr="003639D2">
            <w:t>Startup Checklist</w:t>
          </w:r>
        </w:p>
      </w:docPartBody>
    </w:docPart>
    <w:docPart>
      <w:docPartPr>
        <w:name w:val="042C4C1DB973427AAEE67A5DDF2F545A"/>
        <w:category>
          <w:name w:val="General"/>
          <w:gallery w:val="placeholder"/>
        </w:category>
        <w:types>
          <w:type w:val="bbPlcHdr"/>
        </w:types>
        <w:behaviors>
          <w:behavior w:val="content"/>
        </w:behaviors>
        <w:guid w:val="{2E502EA1-7936-4D23-8A5C-301535474BFC}"/>
      </w:docPartPr>
      <w:docPartBody>
        <w:p w:rsidR="00000000" w:rsidRDefault="00EB758D">
          <w:pPr>
            <w:pStyle w:val="042C4C1DB973427AAEE67A5DDF2F545A"/>
          </w:pPr>
          <w:r w:rsidRPr="003639D2">
            <w:t>Getting Started</w:t>
          </w:r>
        </w:p>
      </w:docPartBody>
    </w:docPart>
    <w:docPart>
      <w:docPartPr>
        <w:name w:val="E6E9F0784F0B453DB8E39447FF2A8106"/>
        <w:category>
          <w:name w:val="General"/>
          <w:gallery w:val="placeholder"/>
        </w:category>
        <w:types>
          <w:type w:val="bbPlcHdr"/>
        </w:types>
        <w:behaviors>
          <w:behavior w:val="content"/>
        </w:behaviors>
        <w:guid w:val="{13B4A750-7ABA-4B68-98AD-CA194CCF0FFC}"/>
      </w:docPartPr>
      <w:docPartBody>
        <w:p w:rsidR="00000000" w:rsidRDefault="00EB758D">
          <w:pPr>
            <w:pStyle w:val="E6E9F0784F0B453DB8E39447FF2A8106"/>
          </w:pPr>
          <w:r w:rsidRPr="00207A17">
            <w:t xml:space="preserve">Let the local or regional press know you are opening and </w:t>
          </w:r>
          <w:r w:rsidRPr="00207A17">
            <w:t>when.</w:t>
          </w:r>
        </w:p>
      </w:docPartBody>
    </w:docPart>
    <w:docPart>
      <w:docPartPr>
        <w:name w:val="F0E4FBF291494D65BDC131B78FE413C7"/>
        <w:category>
          <w:name w:val="General"/>
          <w:gallery w:val="placeholder"/>
        </w:category>
        <w:types>
          <w:type w:val="bbPlcHdr"/>
        </w:types>
        <w:behaviors>
          <w:behavior w:val="content"/>
        </w:behaviors>
        <w:guid w:val="{7D2DC1D5-763E-47DB-885F-7395278D22A7}"/>
      </w:docPartPr>
      <w:docPartBody>
        <w:p w:rsidR="00000000" w:rsidRDefault="00DB45B7" w:rsidP="00DB45B7">
          <w:pPr>
            <w:pStyle w:val="F0E4FBF291494D65BDC131B78FE413C7"/>
          </w:pPr>
          <w:r w:rsidRPr="0078010D">
            <w:t>From this, determine how many months of savings or investment you need to breakeven.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5B7"/>
    <w:rsid w:val="00DB45B7"/>
    <w:rsid w:val="00EB75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80BF5DF7004CC796A10E8766051A3D">
    <w:name w:val="4680BF5DF7004CC796A10E8766051A3D"/>
  </w:style>
  <w:style w:type="paragraph" w:customStyle="1" w:styleId="B72DAC71EB424CF0A58B23C283E0D58D">
    <w:name w:val="B72DAC71EB424CF0A58B23C283E0D58D"/>
  </w:style>
  <w:style w:type="paragraph" w:customStyle="1" w:styleId="042C4C1DB973427AAEE67A5DDF2F545A">
    <w:name w:val="042C4C1DB973427AAEE67A5DDF2F545A"/>
  </w:style>
  <w:style w:type="paragraph" w:customStyle="1" w:styleId="0C0A95B2BFCE4708893DD6F82220419E">
    <w:name w:val="0C0A95B2BFCE4708893DD6F82220419E"/>
  </w:style>
  <w:style w:type="paragraph" w:customStyle="1" w:styleId="962058FB129A47D98A61C099004377A7">
    <w:name w:val="962058FB129A47D98A61C099004377A7"/>
  </w:style>
  <w:style w:type="paragraph" w:customStyle="1" w:styleId="95532907279A4227992F0D0E1A841185">
    <w:name w:val="95532907279A4227992F0D0E1A841185"/>
  </w:style>
  <w:style w:type="paragraph" w:customStyle="1" w:styleId="605634FB9B3440D79BF4130E8B1E2396">
    <w:name w:val="605634FB9B3440D79BF4130E8B1E2396"/>
  </w:style>
  <w:style w:type="paragraph" w:customStyle="1" w:styleId="B95E7258049340699EC29E60828DF98B">
    <w:name w:val="B95E7258049340699EC29E60828DF98B"/>
  </w:style>
  <w:style w:type="paragraph" w:customStyle="1" w:styleId="2281EEF3F7DA4F598EF67FE3CCD18DF3">
    <w:name w:val="2281EEF3F7DA4F598EF67FE3CCD18DF3"/>
  </w:style>
  <w:style w:type="paragraph" w:customStyle="1" w:styleId="A402FFEEC6764D9E958E9849F0716AEA">
    <w:name w:val="A402FFEEC6764D9E958E9849F0716AEA"/>
  </w:style>
  <w:style w:type="paragraph" w:customStyle="1" w:styleId="92941B8F1CB54A1FAC6417D5AD47A1DE">
    <w:name w:val="92941B8F1CB54A1FAC6417D5AD47A1DE"/>
  </w:style>
  <w:style w:type="paragraph" w:customStyle="1" w:styleId="9AF98850960B444DB0342A2724D3ABF6">
    <w:name w:val="9AF98850960B444DB0342A2724D3ABF6"/>
  </w:style>
  <w:style w:type="paragraph" w:customStyle="1" w:styleId="37A8B82FBF1243F19F7417391E82F82E">
    <w:name w:val="37A8B82FBF1243F19F7417391E82F82E"/>
  </w:style>
  <w:style w:type="paragraph" w:customStyle="1" w:styleId="FF3D08456B294FF5B474CE077956C9E0">
    <w:name w:val="FF3D08456B294FF5B474CE077956C9E0"/>
  </w:style>
  <w:style w:type="paragraph" w:customStyle="1" w:styleId="E954467D46C0441BB92BBC8A34882A8A">
    <w:name w:val="E954467D46C0441BB92BBC8A34882A8A"/>
  </w:style>
  <w:style w:type="paragraph" w:customStyle="1" w:styleId="3015B503D86F4C83A5351D81F83DFBFE">
    <w:name w:val="3015B503D86F4C83A5351D81F83DFBFE"/>
  </w:style>
  <w:style w:type="paragraph" w:customStyle="1" w:styleId="A6DF94DCBEC645169539F0819FF54CFE">
    <w:name w:val="A6DF94DCBEC645169539F0819FF54CFE"/>
  </w:style>
  <w:style w:type="paragraph" w:customStyle="1" w:styleId="C9F1A4B50CC046858A89E814A14635D0">
    <w:name w:val="C9F1A4B50CC046858A89E814A14635D0"/>
  </w:style>
  <w:style w:type="paragraph" w:customStyle="1" w:styleId="742C1D85D97D4DD0B46478B2026694B4">
    <w:name w:val="742C1D85D97D4DD0B46478B2026694B4"/>
  </w:style>
  <w:style w:type="paragraph" w:customStyle="1" w:styleId="128E42CB8567469AA39F3FECBECDEBA4">
    <w:name w:val="128E42CB8567469AA39F3FECBECDEBA4"/>
  </w:style>
  <w:style w:type="paragraph" w:customStyle="1" w:styleId="512B3178BA664E52B30FB8663D231046">
    <w:name w:val="512B3178BA664E52B30FB8663D231046"/>
  </w:style>
  <w:style w:type="paragraph" w:customStyle="1" w:styleId="3DF30C38F752482A948EB24A9A3C1B6A">
    <w:name w:val="3DF30C38F752482A948EB24A9A3C1B6A"/>
  </w:style>
  <w:style w:type="paragraph" w:customStyle="1" w:styleId="4A475144787849669F0E6E525D616E9D">
    <w:name w:val="4A475144787849669F0E6E525D616E9D"/>
  </w:style>
  <w:style w:type="paragraph" w:customStyle="1" w:styleId="55A9D8B4BD9E4DD189BE404E435BD201">
    <w:name w:val="55A9D8B4BD9E4DD189BE404E435BD201"/>
  </w:style>
  <w:style w:type="paragraph" w:customStyle="1" w:styleId="4C6F236294F2489AB2376AABECF9B4B7">
    <w:name w:val="4C6F236294F2489AB2376AABECF9B4B7"/>
  </w:style>
  <w:style w:type="paragraph" w:customStyle="1" w:styleId="1DB58DBB3032489CA5D35865AC314D59">
    <w:name w:val="1DB58DBB3032489CA5D35865AC314D59"/>
  </w:style>
  <w:style w:type="paragraph" w:customStyle="1" w:styleId="9EA85F5E21244711B2B2284DC439C4D1">
    <w:name w:val="9EA85F5E21244711B2B2284DC439C4D1"/>
  </w:style>
  <w:style w:type="paragraph" w:customStyle="1" w:styleId="72E1B84359234278A19FB6E902EE4C6D">
    <w:name w:val="72E1B84359234278A19FB6E902EE4C6D"/>
  </w:style>
  <w:style w:type="paragraph" w:customStyle="1" w:styleId="1B61B32F25184A4998F84EA668E25699">
    <w:name w:val="1B61B32F25184A4998F84EA668E25699"/>
  </w:style>
  <w:style w:type="paragraph" w:customStyle="1" w:styleId="06367E69D7DF4420A96637980DFB1B36">
    <w:name w:val="06367E69D7DF4420A96637980DFB1B36"/>
  </w:style>
  <w:style w:type="paragraph" w:customStyle="1" w:styleId="78990607763342599C46AA17FB248CA5">
    <w:name w:val="78990607763342599C46AA17FB248CA5"/>
  </w:style>
  <w:style w:type="paragraph" w:customStyle="1" w:styleId="3FAED32D5C934ADB9DCEF009F0708225">
    <w:name w:val="3FAED32D5C934ADB9DCEF009F0708225"/>
  </w:style>
  <w:style w:type="paragraph" w:customStyle="1" w:styleId="02931860BC1446FE9A45B9F326D9BAF3">
    <w:name w:val="02931860BC1446FE9A45B9F326D9BAF3"/>
  </w:style>
  <w:style w:type="paragraph" w:customStyle="1" w:styleId="3390FC463E4D408F8D9DF6AE54C09473">
    <w:name w:val="3390FC463E4D408F8D9DF6AE54C09473"/>
  </w:style>
  <w:style w:type="paragraph" w:customStyle="1" w:styleId="E30ABB72E6FD43F9897456EAFC2F63E7">
    <w:name w:val="E30ABB72E6FD43F9897456EAFC2F63E7"/>
  </w:style>
  <w:style w:type="paragraph" w:customStyle="1" w:styleId="D341A352D43F470ABE508EFEDD77BA14">
    <w:name w:val="D341A352D43F470ABE508EFEDD77BA14"/>
  </w:style>
  <w:style w:type="paragraph" w:customStyle="1" w:styleId="454F4534CFFD4BFF957FCD7F23FB7F7E">
    <w:name w:val="454F4534CFFD4BFF957FCD7F23FB7F7E"/>
  </w:style>
  <w:style w:type="paragraph" w:customStyle="1" w:styleId="32D66AA4A9AE48689CE4202E3040AD36">
    <w:name w:val="32D66AA4A9AE48689CE4202E3040AD36"/>
  </w:style>
  <w:style w:type="paragraph" w:customStyle="1" w:styleId="0EB0920571AA41B3B095B90A891B758A">
    <w:name w:val="0EB0920571AA41B3B095B90A891B758A"/>
  </w:style>
  <w:style w:type="paragraph" w:customStyle="1" w:styleId="5508B32E79E642A493788947AF172361">
    <w:name w:val="5508B32E79E642A493788947AF172361"/>
  </w:style>
  <w:style w:type="paragraph" w:customStyle="1" w:styleId="5513DDFA1C77465FB62F90D56FF9B677">
    <w:name w:val="5513DDFA1C77465FB62F90D56FF9B677"/>
  </w:style>
  <w:style w:type="paragraph" w:customStyle="1" w:styleId="47322A794D3943ADAE621CA2FFE99D9E">
    <w:name w:val="47322A794D3943ADAE621CA2FFE99D9E"/>
  </w:style>
  <w:style w:type="paragraph" w:customStyle="1" w:styleId="CD5A3DE3BB41423BB8755116DF10EE55">
    <w:name w:val="CD5A3DE3BB41423BB8755116DF10EE55"/>
  </w:style>
  <w:style w:type="paragraph" w:customStyle="1" w:styleId="06AA1F67945040CCB474BE8D3B155D3C">
    <w:name w:val="06AA1F67945040CCB474BE8D3B155D3C"/>
  </w:style>
  <w:style w:type="paragraph" w:customStyle="1" w:styleId="E46E0CAFFF5B4647BEAB94CAF0F46369">
    <w:name w:val="E46E0CAFFF5B4647BEAB94CAF0F46369"/>
  </w:style>
  <w:style w:type="paragraph" w:customStyle="1" w:styleId="0C18BF50BC8A47CD9ED833DE639DA94D">
    <w:name w:val="0C18BF50BC8A47CD9ED833DE639DA94D"/>
  </w:style>
  <w:style w:type="paragraph" w:customStyle="1" w:styleId="3BBE7EE350184520A77CE4AE8C8C22E5">
    <w:name w:val="3BBE7EE350184520A77CE4AE8C8C22E5"/>
  </w:style>
  <w:style w:type="paragraph" w:customStyle="1" w:styleId="A177A917D60D47F8A3AC0DF0DA6E3691">
    <w:name w:val="A177A917D60D47F8A3AC0DF0DA6E3691"/>
  </w:style>
  <w:style w:type="paragraph" w:customStyle="1" w:styleId="3E6436D878CD4924B0149400ECA3E3E4">
    <w:name w:val="3E6436D878CD4924B0149400ECA3E3E4"/>
  </w:style>
  <w:style w:type="paragraph" w:customStyle="1" w:styleId="8E30926BBA78467DA68094422615D646">
    <w:name w:val="8E30926BBA78467DA68094422615D646"/>
  </w:style>
  <w:style w:type="paragraph" w:customStyle="1" w:styleId="7747EE6FDFD84F269229AD921AD59F2A">
    <w:name w:val="7747EE6FDFD84F269229AD921AD59F2A"/>
  </w:style>
  <w:style w:type="paragraph" w:customStyle="1" w:styleId="7366AE373CE04ECAAA4814E15C6D6CFE">
    <w:name w:val="7366AE373CE04ECAAA4814E15C6D6CFE"/>
  </w:style>
  <w:style w:type="paragraph" w:customStyle="1" w:styleId="378F2624B81144EC90DF8354D83EADF9">
    <w:name w:val="378F2624B81144EC90DF8354D83EADF9"/>
  </w:style>
  <w:style w:type="paragraph" w:customStyle="1" w:styleId="C1C153F81E424E64B28C281A359775E5">
    <w:name w:val="C1C153F81E424E64B28C281A359775E5"/>
  </w:style>
  <w:style w:type="paragraph" w:customStyle="1" w:styleId="14AFA49E2C374304814B14935C87056E">
    <w:name w:val="14AFA49E2C374304814B14935C87056E"/>
  </w:style>
  <w:style w:type="paragraph" w:customStyle="1" w:styleId="6EC4032EBD594BFAB8032CADA40336A9">
    <w:name w:val="6EC4032EBD594BFAB8032CADA40336A9"/>
  </w:style>
  <w:style w:type="paragraph" w:customStyle="1" w:styleId="BBF6E6AC944743E48B5E7FD1807A7D6B">
    <w:name w:val="BBF6E6AC944743E48B5E7FD1807A7D6B"/>
  </w:style>
  <w:style w:type="paragraph" w:customStyle="1" w:styleId="828B728F114643DA9A56BA422D2A406D">
    <w:name w:val="828B728F114643DA9A56BA422D2A406D"/>
  </w:style>
  <w:style w:type="paragraph" w:customStyle="1" w:styleId="240295E1487548FB91DD85E63B7A5B78">
    <w:name w:val="240295E1487548FB91DD85E63B7A5B78"/>
  </w:style>
  <w:style w:type="paragraph" w:customStyle="1" w:styleId="E425B9603FB1431D963CB64BB815DD7F">
    <w:name w:val="E425B9603FB1431D963CB64BB815DD7F"/>
  </w:style>
  <w:style w:type="paragraph" w:customStyle="1" w:styleId="BC4E5DCCB41E43EFB3DA21866C3B6D10">
    <w:name w:val="BC4E5DCCB41E43EFB3DA21866C3B6D10"/>
  </w:style>
  <w:style w:type="paragraph" w:customStyle="1" w:styleId="63077BE3AF954C96B0FAE0FF0A9CD19A">
    <w:name w:val="63077BE3AF954C96B0FAE0FF0A9CD19A"/>
  </w:style>
  <w:style w:type="paragraph" w:customStyle="1" w:styleId="7BEEC039A7C54A61AC51A59BD0F3F460">
    <w:name w:val="7BEEC039A7C54A61AC51A59BD0F3F460"/>
  </w:style>
  <w:style w:type="paragraph" w:customStyle="1" w:styleId="A399892DAFA349B083E702B3AAD7C0FC">
    <w:name w:val="A399892DAFA349B083E702B3AAD7C0FC"/>
  </w:style>
  <w:style w:type="paragraph" w:customStyle="1" w:styleId="AC9A6AF0E5714C128ADCBE1AFB96876B">
    <w:name w:val="AC9A6AF0E5714C128ADCBE1AFB96876B"/>
  </w:style>
  <w:style w:type="paragraph" w:customStyle="1" w:styleId="01E7FAFBB5F047ABB9118557F3481E77">
    <w:name w:val="01E7FAFBB5F047ABB9118557F3481E77"/>
  </w:style>
  <w:style w:type="paragraph" w:customStyle="1" w:styleId="2C1B8D37DDC2467687276E716D98AC8A">
    <w:name w:val="2C1B8D37DDC2467687276E716D98AC8A"/>
  </w:style>
  <w:style w:type="paragraph" w:customStyle="1" w:styleId="ED1FAF45B6D04505A2F3BA190E603CBB">
    <w:name w:val="ED1FAF45B6D04505A2F3BA190E603CBB"/>
  </w:style>
  <w:style w:type="paragraph" w:customStyle="1" w:styleId="459D3159D72847FCBFAAE0170D2190BF">
    <w:name w:val="459D3159D72847FCBFAAE0170D2190BF"/>
  </w:style>
  <w:style w:type="paragraph" w:customStyle="1" w:styleId="3DF228FCD91A4F7595D82119013CC5CE">
    <w:name w:val="3DF228FCD91A4F7595D82119013CC5CE"/>
  </w:style>
  <w:style w:type="paragraph" w:customStyle="1" w:styleId="F8FD8727C2B84F0889EC96E1EEC33DCD">
    <w:name w:val="F8FD8727C2B84F0889EC96E1EEC33DCD"/>
  </w:style>
  <w:style w:type="paragraph" w:customStyle="1" w:styleId="81FD4FC69EDF47E09BEB4052688F29EC">
    <w:name w:val="81FD4FC69EDF47E09BEB4052688F29EC"/>
  </w:style>
  <w:style w:type="paragraph" w:customStyle="1" w:styleId="A35C274D047C4A608AA285B99A1D1614">
    <w:name w:val="A35C274D047C4A608AA285B99A1D1614"/>
  </w:style>
  <w:style w:type="paragraph" w:customStyle="1" w:styleId="C49272102E99458EAB58D0EE4694B47B">
    <w:name w:val="C49272102E99458EAB58D0EE4694B47B"/>
  </w:style>
  <w:style w:type="paragraph" w:customStyle="1" w:styleId="ABB2808B4E5748DFA19C3321F6274223">
    <w:name w:val="ABB2808B4E5748DFA19C3321F6274223"/>
  </w:style>
  <w:style w:type="paragraph" w:customStyle="1" w:styleId="182F5225BD5842A7BB001D53B27147FE">
    <w:name w:val="182F5225BD5842A7BB001D53B27147FE"/>
  </w:style>
  <w:style w:type="paragraph" w:customStyle="1" w:styleId="02C14514FF274BA7961C0ED9AD6079CD">
    <w:name w:val="02C14514FF274BA7961C0ED9AD6079CD"/>
  </w:style>
  <w:style w:type="paragraph" w:customStyle="1" w:styleId="D0727C27DB0245FCB9A1DBF4DCFBCA8E">
    <w:name w:val="D0727C27DB0245FCB9A1DBF4DCFBCA8E"/>
  </w:style>
  <w:style w:type="paragraph" w:customStyle="1" w:styleId="118BB2DBDCEF4D9180E0A0C26207D0CB">
    <w:name w:val="118BB2DBDCEF4D9180E0A0C26207D0CB"/>
  </w:style>
  <w:style w:type="paragraph" w:customStyle="1" w:styleId="8CBBE335473A4A3CB6AC79CE053F2222">
    <w:name w:val="8CBBE335473A4A3CB6AC79CE053F2222"/>
  </w:style>
  <w:style w:type="paragraph" w:customStyle="1" w:styleId="9306493CF5CC49AA87DCE238AFCA34AD">
    <w:name w:val="9306493CF5CC49AA87DCE238AFCA34AD"/>
  </w:style>
  <w:style w:type="paragraph" w:customStyle="1" w:styleId="B7D85F4FA06D4664A121E67332BB4514">
    <w:name w:val="B7D85F4FA06D4664A121E67332BB4514"/>
  </w:style>
  <w:style w:type="paragraph" w:customStyle="1" w:styleId="ADDBA50C88054688946481A789DA9D36">
    <w:name w:val="ADDBA50C88054688946481A789DA9D36"/>
  </w:style>
  <w:style w:type="paragraph" w:customStyle="1" w:styleId="AE4B9E29101C41DB8C720E217AA8AC8C">
    <w:name w:val="AE4B9E29101C41DB8C720E217AA8AC8C"/>
  </w:style>
  <w:style w:type="paragraph" w:customStyle="1" w:styleId="FAE5F6D7145F4ADC924646C221ECF00D">
    <w:name w:val="FAE5F6D7145F4ADC924646C221ECF00D"/>
  </w:style>
  <w:style w:type="paragraph" w:customStyle="1" w:styleId="182410F58FC84621885A376D114EB411">
    <w:name w:val="182410F58FC84621885A376D114EB411"/>
  </w:style>
  <w:style w:type="paragraph" w:customStyle="1" w:styleId="BE3818F2E97746AE9D42E95A2F22EFCC">
    <w:name w:val="BE3818F2E97746AE9D42E95A2F22EFCC"/>
  </w:style>
  <w:style w:type="paragraph" w:customStyle="1" w:styleId="0D30E61443CB485E84C922A73C7624CE">
    <w:name w:val="0D30E61443CB485E84C922A73C7624CE"/>
  </w:style>
  <w:style w:type="paragraph" w:customStyle="1" w:styleId="74C8A6D50AF240FA9CC3320D1145BA7D">
    <w:name w:val="74C8A6D50AF240FA9CC3320D1145BA7D"/>
  </w:style>
  <w:style w:type="paragraph" w:customStyle="1" w:styleId="A2E5F32B27154348A61DA891A0DA3377">
    <w:name w:val="A2E5F32B27154348A61DA891A0DA3377"/>
  </w:style>
  <w:style w:type="paragraph" w:customStyle="1" w:styleId="E6E9F0784F0B453DB8E39447FF2A8106">
    <w:name w:val="E6E9F0784F0B453DB8E39447FF2A8106"/>
  </w:style>
  <w:style w:type="paragraph" w:customStyle="1" w:styleId="EFF87B3D85E846B2AB43C8502BCC8E8C">
    <w:name w:val="EFF87B3D85E846B2AB43C8502BCC8E8C"/>
  </w:style>
  <w:style w:type="paragraph" w:customStyle="1" w:styleId="469AEA01A96541FA94C4271B8E4E008E">
    <w:name w:val="469AEA01A96541FA94C4271B8E4E008E"/>
  </w:style>
  <w:style w:type="paragraph" w:customStyle="1" w:styleId="C7EFCCC1377442F5B5675941519D639A">
    <w:name w:val="C7EFCCC1377442F5B5675941519D639A"/>
  </w:style>
  <w:style w:type="paragraph" w:customStyle="1" w:styleId="F11F88254E5E46689740065E3D66C269">
    <w:name w:val="F11F88254E5E46689740065E3D66C269"/>
  </w:style>
  <w:style w:type="paragraph" w:customStyle="1" w:styleId="3A2C5269D55F4785BF1FB751484F55D5">
    <w:name w:val="3A2C5269D55F4785BF1FB751484F55D5"/>
  </w:style>
  <w:style w:type="paragraph" w:customStyle="1" w:styleId="0291B20EDDF24056B114D1B35E51EC57">
    <w:name w:val="0291B20EDDF24056B114D1B35E51EC57"/>
  </w:style>
  <w:style w:type="paragraph" w:customStyle="1" w:styleId="41BD494974204A3981CAECF8563C3D33">
    <w:name w:val="41BD494974204A3981CAECF8563C3D33"/>
  </w:style>
  <w:style w:type="paragraph" w:customStyle="1" w:styleId="23D30411CAEC430D92DCF02112951E3F">
    <w:name w:val="23D30411CAEC430D92DCF02112951E3F"/>
    <w:rsid w:val="00DB45B7"/>
  </w:style>
  <w:style w:type="paragraph" w:customStyle="1" w:styleId="F0E4FBF291494D65BDC131B78FE413C7">
    <w:name w:val="F0E4FBF291494D65BDC131B78FE413C7"/>
    <w:rsid w:val="00DB45B7"/>
  </w:style>
  <w:style w:type="paragraph" w:customStyle="1" w:styleId="503ADBD580A047D08F249972023A2E8E">
    <w:name w:val="503ADBD580A047D08F249972023A2E8E"/>
    <w:rsid w:val="00DB45B7"/>
  </w:style>
  <w:style w:type="paragraph" w:customStyle="1" w:styleId="1FC2A6241E604915BA811FE6BF2FF83D">
    <w:name w:val="1FC2A6241E604915BA811FE6BF2FF83D"/>
    <w:rsid w:val="00DB45B7"/>
  </w:style>
  <w:style w:type="paragraph" w:customStyle="1" w:styleId="77D42D1C5FA844358D02F6644916ECD9">
    <w:name w:val="77D42D1C5FA844358D02F6644916ECD9"/>
    <w:rsid w:val="00DB45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6AF4-E925-4A75-A45E-1B6610FC1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9E3B718-8B27-48AF-8E10-37ABDC429EC0}">
  <ds:schemaRefs>
    <ds:schemaRef ds:uri="http://schemas.microsoft.com/sharepoint/v3/contenttype/forms"/>
  </ds:schemaRefs>
</ds:datastoreItem>
</file>

<file path=customXml/itemProps4.xml><?xml version="1.0" encoding="utf-8"?>
<ds:datastoreItem xmlns:ds="http://schemas.openxmlformats.org/officeDocument/2006/customXml" ds:itemID="{ACB0036D-8DA9-4D7D-BF06-842080EC8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Small business startup checklist</Template>
  <TotalTime>0</TotalTime>
  <Pages>2</Pages>
  <Words>484</Words>
  <Characters>2761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J.U.S.T registration system</vt:lpstr>
    </vt:vector>
  </TitlesOfParts>
  <Company/>
  <LinksUpToDate>false</LinksUpToDate>
  <CharactersWithSpaces>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registration system</dc:title>
  <dc:subject/>
  <dc:creator/>
  <cp:keywords/>
  <dc:description/>
  <cp:lastModifiedBy/>
  <cp:revision>1</cp:revision>
  <dcterms:created xsi:type="dcterms:W3CDTF">2021-12-12T16:52:00Z</dcterms:created>
  <dcterms:modified xsi:type="dcterms:W3CDTF">2021-12-12T20:11:00Z</dcterms:modified>
  <cp:contentStatus>survey</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